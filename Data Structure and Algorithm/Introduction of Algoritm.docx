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EF775" w14:textId="7971997A" w:rsidR="00F4182A" w:rsidRDefault="009B1BBE" w:rsidP="009B1BBE">
      <w:pPr>
        <w:pStyle w:val="IntenseQuote"/>
        <w:pBdr>
          <w:bottom w:val="none" w:sz="0" w:space="0" w:color="auto"/>
        </w:pBdr>
        <w:ind w:left="0"/>
        <w:rPr>
          <w:rStyle w:val="IntenseReference"/>
          <w:rFonts w:ascii="Times New Roman" w:hAnsi="Times New Roman" w:cs="Times New Roman"/>
          <w:b/>
          <w:bCs/>
          <w:i w:val="0"/>
          <w:iCs w:val="0"/>
          <w:color w:val="1F4E78"/>
          <w:sz w:val="32"/>
          <w:szCs w:val="32"/>
          <w:u w:val="none"/>
          <w:lang w:val="en-GB"/>
        </w:rPr>
      </w:pPr>
      <w:r>
        <w:rPr>
          <w:rFonts w:ascii="Times New Roman" w:hAnsi="Times New Roman" w:cs="Times New Roman"/>
          <w:i w:val="0"/>
          <w:iCs w:val="0"/>
          <w:smallCaps/>
          <w:noProof/>
          <w:color w:val="1F4E78"/>
          <w:spacing w:val="5"/>
          <w:sz w:val="32"/>
          <w:szCs w:val="32"/>
          <w:lang w:val="en-GB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619CB78" wp14:editId="6086B350">
                <wp:simplePos x="0" y="0"/>
                <wp:positionH relativeFrom="column">
                  <wp:posOffset>-360100</wp:posOffset>
                </wp:positionH>
                <wp:positionV relativeFrom="paragraph">
                  <wp:posOffset>503457</wp:posOffset>
                </wp:positionV>
                <wp:extent cx="7778880" cy="360"/>
                <wp:effectExtent l="57150" t="57150" r="69850" b="57150"/>
                <wp:wrapNone/>
                <wp:docPr id="154744336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77788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D29347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-29.75pt;margin-top:38.25pt;width:615.3pt;height:2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">
                <v:imagedata r:id="rId8" o:title=""/>
              </v:shape>
            </w:pict>
          </mc:Fallback>
        </mc:AlternateContent>
      </w:r>
      <w:r w:rsidRPr="009B1BBE">
        <w:rPr>
          <w:rStyle w:val="IntenseReference"/>
          <w:rFonts w:ascii="Times New Roman" w:hAnsi="Times New Roman" w:cs="Times New Roman"/>
          <w:b/>
          <w:bCs/>
          <w:i w:val="0"/>
          <w:iCs w:val="0"/>
          <w:color w:val="1F4E78"/>
          <w:sz w:val="32"/>
          <w:szCs w:val="32"/>
          <w:u w:val="none"/>
          <w:lang w:val="en-GB"/>
        </w:rPr>
        <w:t xml:space="preserve">design and analysis </w:t>
      </w:r>
      <w:r>
        <w:rPr>
          <w:rStyle w:val="IntenseReference"/>
          <w:rFonts w:ascii="Times New Roman" w:hAnsi="Times New Roman" w:cs="Times New Roman"/>
          <w:b/>
          <w:bCs/>
          <w:i w:val="0"/>
          <w:iCs w:val="0"/>
          <w:color w:val="1F4E78"/>
          <w:sz w:val="32"/>
          <w:szCs w:val="32"/>
          <w:u w:val="none"/>
          <w:lang w:val="en-GB"/>
        </w:rPr>
        <w:t xml:space="preserve">of Algorithm | </w:t>
      </w:r>
      <w:r w:rsidRPr="009B1BBE">
        <w:rPr>
          <w:rStyle w:val="IntenseReference"/>
          <w:rFonts w:ascii="Times New Roman" w:hAnsi="Times New Roman" w:cs="Times New Roman"/>
          <w:b/>
          <w:bCs/>
          <w:i w:val="0"/>
          <w:iCs w:val="0"/>
          <w:color w:val="E36C0A" w:themeColor="accent6" w:themeShade="BF"/>
          <w:sz w:val="32"/>
          <w:szCs w:val="32"/>
          <w:u w:val="none"/>
          <w:lang w:val="en-GB"/>
        </w:rPr>
        <w:t xml:space="preserve">Introduction of </w:t>
      </w:r>
      <w:r w:rsidRPr="009B1BBE">
        <w:rPr>
          <w:rFonts w:ascii="Times New Roman" w:hAnsi="Times New Roman" w:cs="Times New Roman"/>
          <w:i w:val="0"/>
          <w:iCs w:val="0"/>
          <w:smallCaps/>
          <w:color w:val="E36C0A" w:themeColor="accent6" w:themeShade="BF"/>
          <w:spacing w:val="5"/>
          <w:sz w:val="32"/>
          <w:szCs w:val="32"/>
        </w:rPr>
        <w:t>Algorithm</w:t>
      </w:r>
      <w:r w:rsidRPr="009B1BBE">
        <w:rPr>
          <w:rStyle w:val="IntenseReference"/>
          <w:rFonts w:ascii="Times New Roman" w:hAnsi="Times New Roman" w:cs="Times New Roman"/>
          <w:b/>
          <w:bCs/>
          <w:i w:val="0"/>
          <w:iCs w:val="0"/>
          <w:color w:val="E36C0A" w:themeColor="accent6" w:themeShade="BF"/>
          <w:sz w:val="32"/>
          <w:szCs w:val="32"/>
          <w:u w:val="none"/>
          <w:lang w:val="en-GB"/>
        </w:rPr>
        <w:t xml:space="preserve"> </w:t>
      </w:r>
    </w:p>
    <w:p w14:paraId="781E3FD7" w14:textId="6C49CFCB" w:rsidR="009B1BBE" w:rsidRPr="009C59E4" w:rsidRDefault="009B1BBE" w:rsidP="009B1BBE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9C59E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 xml:space="preserve">Algorithm </w:t>
      </w:r>
    </w:p>
    <w:p w14:paraId="797A0D1F" w14:textId="3F17ADAB" w:rsidR="009B1BBE" w:rsidRPr="009C59E4" w:rsidRDefault="009B1BBE" w:rsidP="009C59E4">
      <w:pPr>
        <w:spacing w:line="360" w:lineRule="auto"/>
        <w:rPr>
          <w:rFonts w:ascii="Times New Roman" w:hAnsi="Times New Roman" w:cs="Times New Roman"/>
          <w:sz w:val="26"/>
          <w:szCs w:val="26"/>
          <w:lang w:val="en-GB"/>
        </w:rPr>
      </w:pPr>
      <w:r w:rsidRPr="009C59E4">
        <w:rPr>
          <w:rFonts w:ascii="Times New Roman" w:hAnsi="Times New Roman" w:cs="Times New Roman"/>
          <w:sz w:val="26"/>
          <w:szCs w:val="26"/>
        </w:rPr>
        <w:t>An algorithm provides clear, ordered steps to solve a problem and can be implemented using different programming languages.</w:t>
      </w:r>
      <w:r w:rsidR="009510C8" w:rsidRPr="009C59E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r w:rsidR="009510C8" w:rsidRPr="009C59E4">
        <w:rPr>
          <w:rFonts w:ascii="Times New Roman" w:hAnsi="Times New Roman" w:cs="Times New Roman"/>
          <w:sz w:val="26"/>
          <w:szCs w:val="26"/>
          <w:lang w:val="en-GB"/>
        </w:rPr>
        <w:t xml:space="preserve">The word </w:t>
      </w:r>
      <w:r w:rsidR="009510C8" w:rsidRPr="009C59E4">
        <w:rPr>
          <w:rFonts w:ascii="Times New Roman" w:hAnsi="Times New Roman" w:cs="Times New Roman"/>
          <w:b/>
          <w:bCs/>
          <w:sz w:val="26"/>
          <w:szCs w:val="26"/>
          <w:lang w:val="en-GB"/>
        </w:rPr>
        <w:t>Algorithm</w:t>
      </w:r>
      <w:r w:rsidR="009510C8" w:rsidRPr="009C59E4">
        <w:rPr>
          <w:rFonts w:ascii="Times New Roman" w:hAnsi="Times New Roman" w:cs="Times New Roman"/>
          <w:sz w:val="26"/>
          <w:szCs w:val="26"/>
          <w:lang w:val="en-GB"/>
        </w:rPr>
        <w:t xml:space="preserve"> comes from the name of the Persian mathematician </w:t>
      </w:r>
      <w:r w:rsidR="009510C8" w:rsidRPr="009C59E4">
        <w:rPr>
          <w:rFonts w:ascii="Times New Roman" w:hAnsi="Times New Roman" w:cs="Times New Roman"/>
          <w:b/>
          <w:bCs/>
          <w:sz w:val="26"/>
          <w:szCs w:val="26"/>
          <w:lang w:val="en-GB"/>
        </w:rPr>
        <w:t>Al-Khwarizmi</w:t>
      </w:r>
      <w:r w:rsidR="009510C8" w:rsidRPr="009C59E4">
        <w:rPr>
          <w:rFonts w:ascii="Times New Roman" w:hAnsi="Times New Roman" w:cs="Times New Roman"/>
          <w:sz w:val="26"/>
          <w:szCs w:val="26"/>
          <w:lang w:val="en-GB"/>
        </w:rPr>
        <w:t xml:space="preserve">, who wrote important books on mathematics and algebra around </w:t>
      </w:r>
      <w:r w:rsidR="009510C8" w:rsidRPr="009C59E4">
        <w:rPr>
          <w:rFonts w:ascii="Times New Roman" w:hAnsi="Times New Roman" w:cs="Times New Roman"/>
          <w:b/>
          <w:bCs/>
          <w:sz w:val="26"/>
          <w:szCs w:val="26"/>
          <w:lang w:val="en-GB"/>
        </w:rPr>
        <w:t>825 A.D.</w:t>
      </w:r>
      <w:r w:rsidR="009510C8" w:rsidRPr="009C59E4">
        <w:rPr>
          <w:rFonts w:ascii="Times New Roman" w:hAnsi="Times New Roman" w:cs="Times New Roman"/>
          <w:sz w:val="26"/>
          <w:szCs w:val="26"/>
          <w:lang w:val="en-GB"/>
        </w:rPr>
        <w:t xml:space="preserve"> Linear and quadratic equations were among the early examples of algorithms.</w:t>
      </w:r>
    </w:p>
    <w:p w14:paraId="14E2F1AC" w14:textId="0498A4AF" w:rsidR="009C59E4" w:rsidRPr="009C59E4" w:rsidRDefault="009C59E4" w:rsidP="009C59E4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</w:pPr>
      <w:r w:rsidRPr="009C59E4"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  <w:t xml:space="preserve">The term “Algorithm” is derived from the name of the Persian mathematician Al-Khwarizmi, </w:t>
      </w:r>
      <w:r w:rsidRPr="009C59E4"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  <w:t>who developed</w:t>
      </w:r>
      <w:r w:rsidRPr="009C59E4"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  <w:t xml:space="preserve"> early mathematical procedures for solving equations.</w:t>
      </w:r>
      <w:r w:rsidRPr="009C59E4"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  <w:t xml:space="preserve">  </w:t>
      </w:r>
      <w:r w:rsidRPr="009C59E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</w:t>
      </w:r>
    </w:p>
    <w:p w14:paraId="0584FB1F" w14:textId="77777777" w:rsidR="009C59E4" w:rsidRPr="009510C8" w:rsidRDefault="009C59E4" w:rsidP="009C59E4">
      <w:pPr>
        <w:pStyle w:val="ListParagraph"/>
        <w:spacing w:line="240" w:lineRule="auto"/>
        <w:ind w:left="360"/>
        <w:rPr>
          <w:rFonts w:ascii="Times New Roman" w:hAnsi="Times New Roman" w:cs="Times New Roman"/>
          <w:sz w:val="26"/>
          <w:szCs w:val="26"/>
          <w:lang w:val="en-GB"/>
        </w:rPr>
      </w:pPr>
    </w:p>
    <w:p w14:paraId="3BFD493A" w14:textId="7CD72720" w:rsidR="009B1BBE" w:rsidRDefault="0030504A" w:rsidP="009B1BBE">
      <w:pPr>
        <w:pStyle w:val="ListParagraph"/>
        <w:ind w:left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noProof/>
          <w:sz w:val="26"/>
          <w:szCs w:val="26"/>
          <w:lang w:val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5D8281" wp14:editId="2F80BFB8">
                <wp:simplePos x="0" y="0"/>
                <wp:positionH relativeFrom="column">
                  <wp:posOffset>54952</wp:posOffset>
                </wp:positionH>
                <wp:positionV relativeFrom="paragraph">
                  <wp:posOffset>102577</wp:posOffset>
                </wp:positionV>
                <wp:extent cx="7009765" cy="723900"/>
                <wp:effectExtent l="0" t="0" r="635" b="0"/>
                <wp:wrapNone/>
                <wp:docPr id="107152771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09765" cy="723900"/>
                        </a:xfrm>
                        <a:prstGeom prst="rect">
                          <a:avLst/>
                        </a:prstGeom>
                        <a:solidFill>
                          <a:srgbClr val="EDF3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5FC7A6" w14:textId="23E7B7D0" w:rsidR="009510C8" w:rsidRPr="009510C8" w:rsidRDefault="009510C8" w:rsidP="009C59E4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9510C8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Algorithms </w:t>
                            </w:r>
                            <w:r w:rsidRPr="009510C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is a</w:t>
                            </w:r>
                            <w:r w:rsidRPr="009510C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step-by-step procedure used to solve a problem and produce the desired </w:t>
                            </w:r>
                            <w:r w:rsidRPr="009510C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output.</w:t>
                            </w:r>
                          </w:p>
                          <w:p w14:paraId="441E484D" w14:textId="77777777" w:rsidR="009510C8" w:rsidRPr="009510C8" w:rsidRDefault="009510C8" w:rsidP="009510C8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5D8281" id="Rectangle 4" o:spid="_x0000_s1026" style="position:absolute;left:0;text-align:left;margin-left:4.35pt;margin-top:8.1pt;width:551.95pt;height:5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" fillcolor="#edf3f9" stroked="f" strokeweight="2pt">
                <v:textbox>
                  <w:txbxContent>
                    <w:p w14:paraId="7A5FC7A6" w14:textId="23E7B7D0" w:rsidR="009510C8" w:rsidRPr="009510C8" w:rsidRDefault="009510C8" w:rsidP="009C59E4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6"/>
                          <w:szCs w:val="26"/>
                        </w:rPr>
                      </w:pPr>
                      <w:r w:rsidRPr="009510C8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Algorithms </w:t>
                      </w:r>
                      <w:r w:rsidRPr="009510C8">
                        <w:rPr>
                          <w:rFonts w:ascii="Times New Roman" w:hAnsi="Times New Roman" w:cs="Times New Roman"/>
                          <w:color w:val="000000" w:themeColor="text1"/>
                          <w:sz w:val="26"/>
                          <w:szCs w:val="26"/>
                        </w:rPr>
                        <w:t>is a</w:t>
                      </w:r>
                      <w:r w:rsidRPr="009510C8">
                        <w:rPr>
                          <w:rFonts w:ascii="Times New Roman" w:hAnsi="Times New Roman" w:cs="Times New Roman"/>
                          <w:color w:val="000000" w:themeColor="text1"/>
                          <w:sz w:val="26"/>
                          <w:szCs w:val="26"/>
                        </w:rPr>
                        <w:t xml:space="preserve"> step-by-step procedure used to solve a problem and produce the desired </w:t>
                      </w:r>
                      <w:r w:rsidRPr="009510C8">
                        <w:rPr>
                          <w:rFonts w:ascii="Times New Roman" w:hAnsi="Times New Roman" w:cs="Times New Roman"/>
                          <w:color w:val="000000" w:themeColor="text1"/>
                          <w:sz w:val="26"/>
                          <w:szCs w:val="26"/>
                        </w:rPr>
                        <w:t>output.</w:t>
                      </w:r>
                    </w:p>
                    <w:p w14:paraId="441E484D" w14:textId="77777777" w:rsidR="009510C8" w:rsidRPr="009510C8" w:rsidRDefault="009510C8" w:rsidP="009510C8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9510C8">
        <w:rPr>
          <w:rFonts w:ascii="Times New Roman" w:hAnsi="Times New Roman" w:cs="Times New Roman"/>
          <w:noProof/>
          <w:sz w:val="26"/>
          <w:szCs w:val="26"/>
          <w:lang w:val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249934" wp14:editId="28E33599">
                <wp:simplePos x="0" y="0"/>
                <wp:positionH relativeFrom="margin">
                  <wp:posOffset>-22420</wp:posOffset>
                </wp:positionH>
                <wp:positionV relativeFrom="paragraph">
                  <wp:posOffset>103603</wp:posOffset>
                </wp:positionV>
                <wp:extent cx="7082057" cy="724486"/>
                <wp:effectExtent l="0" t="0" r="5080" b="0"/>
                <wp:wrapNone/>
                <wp:docPr id="25975510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2057" cy="724486"/>
                        </a:xfrm>
                        <a:prstGeom prst="rect">
                          <a:avLst/>
                        </a:prstGeom>
                        <a:solidFill>
                          <a:srgbClr val="0000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0696BE" id="Rectangle 3" o:spid="_x0000_s1026" style="position:absolute;margin-left:-1.75pt;margin-top:8.15pt;width:557.65pt;height:57.0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" fillcolor="blue" stroked="f" strokeweight="2pt">
                <w10:wrap anchorx="margin"/>
              </v:rect>
            </w:pict>
          </mc:Fallback>
        </mc:AlternateContent>
      </w:r>
    </w:p>
    <w:p w14:paraId="0475514A" w14:textId="77777777" w:rsidR="009510C8" w:rsidRPr="009510C8" w:rsidRDefault="009510C8" w:rsidP="009510C8">
      <w:pPr>
        <w:rPr>
          <w:lang w:val="en-GB"/>
        </w:rPr>
      </w:pPr>
    </w:p>
    <w:p w14:paraId="596DE5DA" w14:textId="77777777" w:rsidR="009510C8" w:rsidRDefault="009510C8" w:rsidP="009510C8">
      <w:pPr>
        <w:rPr>
          <w:rFonts w:ascii="Times New Roman" w:hAnsi="Times New Roman" w:cs="Times New Roman"/>
          <w:sz w:val="26"/>
          <w:szCs w:val="26"/>
          <w:lang w:val="en-GB"/>
        </w:rPr>
      </w:pPr>
    </w:p>
    <w:p w14:paraId="3C27ABC5" w14:textId="77777777" w:rsidR="009C59E4" w:rsidRPr="009C59E4" w:rsidRDefault="009C59E4" w:rsidP="009C59E4">
      <w:pPr>
        <w:rPr>
          <w:rFonts w:ascii="Times New Roman" w:hAnsi="Times New Roman" w:cs="Times New Roman"/>
          <w:b/>
          <w:bCs/>
          <w:sz w:val="26"/>
          <w:szCs w:val="26"/>
          <w:lang w:val="en-GB"/>
        </w:rPr>
      </w:pPr>
      <w:r w:rsidRPr="009C59E4">
        <w:rPr>
          <w:rFonts w:ascii="Times New Roman" w:hAnsi="Times New Roman" w:cs="Times New Roman"/>
          <w:b/>
          <w:bCs/>
          <w:sz w:val="26"/>
          <w:szCs w:val="26"/>
          <w:lang w:val="en-GB"/>
        </w:rPr>
        <w:t>Characteristics of an Algorithm</w:t>
      </w:r>
    </w:p>
    <w:p w14:paraId="58F56707" w14:textId="77777777" w:rsidR="009C59E4" w:rsidRPr="009C59E4" w:rsidRDefault="009C59E4" w:rsidP="009C59E4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  <w:lang w:val="en-GB"/>
        </w:rPr>
      </w:pPr>
      <w:r w:rsidRPr="009C59E4">
        <w:rPr>
          <w:rFonts w:ascii="Times New Roman" w:hAnsi="Times New Roman" w:cs="Times New Roman"/>
          <w:b/>
          <w:bCs/>
          <w:sz w:val="26"/>
          <w:szCs w:val="26"/>
          <w:lang w:val="en-GB"/>
        </w:rPr>
        <w:t>Unambiguous</w:t>
      </w:r>
      <w:r w:rsidRPr="009C59E4">
        <w:rPr>
          <w:rFonts w:ascii="Times New Roman" w:hAnsi="Times New Roman" w:cs="Times New Roman"/>
          <w:sz w:val="26"/>
          <w:szCs w:val="26"/>
          <w:lang w:val="en-GB"/>
        </w:rPr>
        <w:t xml:space="preserve"> → Every step must be clear and have only one meaning. </w:t>
      </w:r>
    </w:p>
    <w:p w14:paraId="597E55CD" w14:textId="77777777" w:rsidR="009C59E4" w:rsidRPr="009C59E4" w:rsidRDefault="009C59E4" w:rsidP="009C59E4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  <w:lang w:val="en-GB"/>
        </w:rPr>
      </w:pPr>
      <w:r w:rsidRPr="009C59E4">
        <w:rPr>
          <w:rFonts w:ascii="Times New Roman" w:hAnsi="Times New Roman" w:cs="Times New Roman"/>
          <w:b/>
          <w:bCs/>
          <w:sz w:val="26"/>
          <w:szCs w:val="26"/>
          <w:lang w:val="en-GB"/>
        </w:rPr>
        <w:t>Input</w:t>
      </w:r>
      <w:r w:rsidRPr="009C59E4">
        <w:rPr>
          <w:rFonts w:ascii="Times New Roman" w:hAnsi="Times New Roman" w:cs="Times New Roman"/>
          <w:sz w:val="26"/>
          <w:szCs w:val="26"/>
          <w:lang w:val="en-GB"/>
        </w:rPr>
        <w:t xml:space="preserve"> → It should have </w:t>
      </w:r>
      <w:r w:rsidRPr="009C59E4">
        <w:rPr>
          <w:rFonts w:ascii="Times New Roman" w:hAnsi="Times New Roman" w:cs="Times New Roman"/>
          <w:b/>
          <w:bCs/>
          <w:sz w:val="26"/>
          <w:szCs w:val="26"/>
          <w:lang w:val="en-GB"/>
        </w:rPr>
        <w:t>0 or more</w:t>
      </w:r>
      <w:r w:rsidRPr="009C59E4">
        <w:rPr>
          <w:rFonts w:ascii="Times New Roman" w:hAnsi="Times New Roman" w:cs="Times New Roman"/>
          <w:sz w:val="26"/>
          <w:szCs w:val="26"/>
          <w:lang w:val="en-GB"/>
        </w:rPr>
        <w:t xml:space="preserve"> well-defined inputs. </w:t>
      </w:r>
    </w:p>
    <w:p w14:paraId="5EAE86A4" w14:textId="77777777" w:rsidR="009C59E4" w:rsidRPr="009C59E4" w:rsidRDefault="009C59E4" w:rsidP="009C59E4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  <w:lang w:val="en-GB"/>
        </w:rPr>
      </w:pPr>
      <w:r w:rsidRPr="009C59E4">
        <w:rPr>
          <w:rFonts w:ascii="Times New Roman" w:hAnsi="Times New Roman" w:cs="Times New Roman"/>
          <w:b/>
          <w:bCs/>
          <w:sz w:val="26"/>
          <w:szCs w:val="26"/>
          <w:lang w:val="en-GB"/>
        </w:rPr>
        <w:t>Output</w:t>
      </w:r>
      <w:r w:rsidRPr="009C59E4">
        <w:rPr>
          <w:rFonts w:ascii="Times New Roman" w:hAnsi="Times New Roman" w:cs="Times New Roman"/>
          <w:sz w:val="26"/>
          <w:szCs w:val="26"/>
          <w:lang w:val="en-GB"/>
        </w:rPr>
        <w:t xml:space="preserve"> → It should produce </w:t>
      </w:r>
      <w:r w:rsidRPr="009C59E4">
        <w:rPr>
          <w:rFonts w:ascii="Times New Roman" w:hAnsi="Times New Roman" w:cs="Times New Roman"/>
          <w:b/>
          <w:bCs/>
          <w:sz w:val="26"/>
          <w:szCs w:val="26"/>
          <w:lang w:val="en-GB"/>
        </w:rPr>
        <w:t>1 or more</w:t>
      </w:r>
      <w:r w:rsidRPr="009C59E4">
        <w:rPr>
          <w:rFonts w:ascii="Times New Roman" w:hAnsi="Times New Roman" w:cs="Times New Roman"/>
          <w:sz w:val="26"/>
          <w:szCs w:val="26"/>
          <w:lang w:val="en-GB"/>
        </w:rPr>
        <w:t xml:space="preserve"> well-defined outputs. </w:t>
      </w:r>
    </w:p>
    <w:p w14:paraId="6870345E" w14:textId="77777777" w:rsidR="009C59E4" w:rsidRPr="009C59E4" w:rsidRDefault="009C59E4" w:rsidP="009C59E4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  <w:lang w:val="en-GB"/>
        </w:rPr>
      </w:pPr>
      <w:r w:rsidRPr="009C59E4">
        <w:rPr>
          <w:rFonts w:ascii="Times New Roman" w:hAnsi="Times New Roman" w:cs="Times New Roman"/>
          <w:b/>
          <w:bCs/>
          <w:sz w:val="26"/>
          <w:szCs w:val="26"/>
          <w:lang w:val="en-GB"/>
        </w:rPr>
        <w:t>Finiteness</w:t>
      </w:r>
      <w:r w:rsidRPr="009C59E4">
        <w:rPr>
          <w:rFonts w:ascii="Times New Roman" w:hAnsi="Times New Roman" w:cs="Times New Roman"/>
          <w:sz w:val="26"/>
          <w:szCs w:val="26"/>
          <w:lang w:val="en-GB"/>
        </w:rPr>
        <w:t xml:space="preserve"> → It must finish after a </w:t>
      </w:r>
      <w:r w:rsidRPr="009C59E4">
        <w:rPr>
          <w:rFonts w:ascii="Times New Roman" w:hAnsi="Times New Roman" w:cs="Times New Roman"/>
          <w:b/>
          <w:bCs/>
          <w:sz w:val="26"/>
          <w:szCs w:val="26"/>
          <w:lang w:val="en-GB"/>
        </w:rPr>
        <w:t>finite number of steps</w:t>
      </w:r>
      <w:r w:rsidRPr="009C59E4">
        <w:rPr>
          <w:rFonts w:ascii="Times New Roman" w:hAnsi="Times New Roman" w:cs="Times New Roman"/>
          <w:sz w:val="26"/>
          <w:szCs w:val="26"/>
          <w:lang w:val="en-GB"/>
        </w:rPr>
        <w:t xml:space="preserve">. </w:t>
      </w:r>
    </w:p>
    <w:p w14:paraId="3395DE7A" w14:textId="77777777" w:rsidR="009C59E4" w:rsidRPr="009C59E4" w:rsidRDefault="009C59E4" w:rsidP="009C59E4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  <w:lang w:val="en-GB"/>
        </w:rPr>
      </w:pPr>
      <w:r w:rsidRPr="009C59E4">
        <w:rPr>
          <w:rFonts w:ascii="Times New Roman" w:hAnsi="Times New Roman" w:cs="Times New Roman"/>
          <w:b/>
          <w:bCs/>
          <w:sz w:val="26"/>
          <w:szCs w:val="26"/>
          <w:lang w:val="en-GB"/>
        </w:rPr>
        <w:t>Feasibility</w:t>
      </w:r>
      <w:r w:rsidRPr="009C59E4">
        <w:rPr>
          <w:rFonts w:ascii="Times New Roman" w:hAnsi="Times New Roman" w:cs="Times New Roman"/>
          <w:sz w:val="26"/>
          <w:szCs w:val="26"/>
          <w:lang w:val="en-GB"/>
        </w:rPr>
        <w:t xml:space="preserve"> → It must be possible to execute using available resources. </w:t>
      </w:r>
    </w:p>
    <w:p w14:paraId="1784D07B" w14:textId="77777777" w:rsidR="009C59E4" w:rsidRPr="009C59E4" w:rsidRDefault="009C59E4" w:rsidP="009C59E4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  <w:lang w:val="en-GB"/>
        </w:rPr>
      </w:pPr>
      <w:r w:rsidRPr="009C59E4">
        <w:rPr>
          <w:rFonts w:ascii="Times New Roman" w:hAnsi="Times New Roman" w:cs="Times New Roman"/>
          <w:b/>
          <w:bCs/>
          <w:sz w:val="26"/>
          <w:szCs w:val="26"/>
          <w:lang w:val="en-GB"/>
        </w:rPr>
        <w:t>Independent</w:t>
      </w:r>
      <w:r w:rsidRPr="009C59E4">
        <w:rPr>
          <w:rFonts w:ascii="Times New Roman" w:hAnsi="Times New Roman" w:cs="Times New Roman"/>
          <w:sz w:val="26"/>
          <w:szCs w:val="26"/>
          <w:lang w:val="en-GB"/>
        </w:rPr>
        <w:t xml:space="preserve"> → The steps should not depend on any specific programming language</w:t>
      </w:r>
    </w:p>
    <w:p w14:paraId="723E11F3" w14:textId="77777777" w:rsidR="009510C8" w:rsidRPr="009510C8" w:rsidRDefault="009510C8" w:rsidP="009510C8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9510C8">
        <w:rPr>
          <w:rFonts w:ascii="Times New Roman" w:hAnsi="Times New Roman" w:cs="Times New Roman"/>
          <w:sz w:val="26"/>
          <w:szCs w:val="26"/>
          <w:lang w:val="en-GB"/>
        </w:rPr>
        <w:t>From the data structure point of view, algorithms are mainly used to search, sort, insert, update, and delete data.</w:t>
      </w:r>
    </w:p>
    <w:p w14:paraId="52437A68" w14:textId="77777777" w:rsidR="009510C8" w:rsidRPr="009510C8" w:rsidRDefault="009510C8" w:rsidP="009510C8">
      <w:pPr>
        <w:rPr>
          <w:rFonts w:ascii="Times New Roman" w:hAnsi="Times New Roman" w:cs="Times New Roman"/>
          <w:b/>
          <w:bCs/>
          <w:sz w:val="26"/>
          <w:szCs w:val="26"/>
          <w:lang w:val="en-GB"/>
        </w:rPr>
      </w:pPr>
      <w:r w:rsidRPr="009510C8">
        <w:rPr>
          <w:rFonts w:ascii="Times New Roman" w:hAnsi="Times New Roman" w:cs="Times New Roman"/>
          <w:b/>
          <w:bCs/>
          <w:sz w:val="26"/>
          <w:szCs w:val="26"/>
          <w:lang w:val="en-GB"/>
        </w:rPr>
        <w:t>Types of Algorithms</w:t>
      </w:r>
    </w:p>
    <w:p w14:paraId="01BBCD9D" w14:textId="77777777" w:rsidR="009510C8" w:rsidRPr="009510C8" w:rsidRDefault="009510C8" w:rsidP="009510C8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  <w:lang w:val="en-GB"/>
        </w:rPr>
      </w:pPr>
      <w:r w:rsidRPr="009510C8">
        <w:rPr>
          <w:rFonts w:ascii="Times New Roman" w:hAnsi="Times New Roman" w:cs="Times New Roman"/>
          <w:b/>
          <w:bCs/>
          <w:sz w:val="26"/>
          <w:szCs w:val="26"/>
          <w:lang w:val="en-GB"/>
        </w:rPr>
        <w:t xml:space="preserve">Search → </w:t>
      </w:r>
      <w:r w:rsidRPr="009510C8">
        <w:rPr>
          <w:rFonts w:ascii="Times New Roman" w:hAnsi="Times New Roman" w:cs="Times New Roman"/>
          <w:sz w:val="26"/>
          <w:szCs w:val="26"/>
          <w:lang w:val="en-GB"/>
        </w:rPr>
        <w:t xml:space="preserve">Finds an item in a data structure. </w:t>
      </w:r>
    </w:p>
    <w:p w14:paraId="1CCBADBE" w14:textId="77777777" w:rsidR="009510C8" w:rsidRPr="009510C8" w:rsidRDefault="009510C8" w:rsidP="009510C8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  <w:lang w:val="en-GB"/>
        </w:rPr>
      </w:pPr>
      <w:r w:rsidRPr="009510C8">
        <w:rPr>
          <w:rFonts w:ascii="Times New Roman" w:hAnsi="Times New Roman" w:cs="Times New Roman"/>
          <w:b/>
          <w:bCs/>
          <w:sz w:val="26"/>
          <w:szCs w:val="26"/>
          <w:lang w:val="en-GB"/>
        </w:rPr>
        <w:t xml:space="preserve">Sort </w:t>
      </w:r>
      <w:r w:rsidRPr="009510C8">
        <w:rPr>
          <w:rFonts w:ascii="Times New Roman" w:hAnsi="Times New Roman" w:cs="Times New Roman"/>
          <w:sz w:val="26"/>
          <w:szCs w:val="26"/>
          <w:lang w:val="en-GB"/>
        </w:rPr>
        <w:t xml:space="preserve">→ Arranges items in a specific order. </w:t>
      </w:r>
    </w:p>
    <w:p w14:paraId="4CD52439" w14:textId="77777777" w:rsidR="009510C8" w:rsidRPr="009510C8" w:rsidRDefault="009510C8" w:rsidP="009510C8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  <w:lang w:val="en-GB"/>
        </w:rPr>
      </w:pPr>
      <w:r w:rsidRPr="009510C8">
        <w:rPr>
          <w:rFonts w:ascii="Times New Roman" w:hAnsi="Times New Roman" w:cs="Times New Roman"/>
          <w:b/>
          <w:bCs/>
          <w:sz w:val="26"/>
          <w:szCs w:val="26"/>
          <w:lang w:val="en-GB"/>
        </w:rPr>
        <w:t xml:space="preserve">Insert </w:t>
      </w:r>
      <w:r w:rsidRPr="009510C8">
        <w:rPr>
          <w:rFonts w:ascii="Times New Roman" w:hAnsi="Times New Roman" w:cs="Times New Roman"/>
          <w:sz w:val="26"/>
          <w:szCs w:val="26"/>
          <w:lang w:val="en-GB"/>
        </w:rPr>
        <w:t xml:space="preserve">→ Adds a new item to a data structure. </w:t>
      </w:r>
    </w:p>
    <w:p w14:paraId="27DB7327" w14:textId="77777777" w:rsidR="009510C8" w:rsidRPr="009510C8" w:rsidRDefault="009510C8" w:rsidP="009510C8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  <w:lang w:val="en-GB"/>
        </w:rPr>
      </w:pPr>
      <w:r w:rsidRPr="009510C8">
        <w:rPr>
          <w:rFonts w:ascii="Times New Roman" w:hAnsi="Times New Roman" w:cs="Times New Roman"/>
          <w:b/>
          <w:bCs/>
          <w:sz w:val="26"/>
          <w:szCs w:val="26"/>
          <w:lang w:val="en-GB"/>
        </w:rPr>
        <w:t xml:space="preserve">Update </w:t>
      </w:r>
      <w:r w:rsidRPr="009510C8">
        <w:rPr>
          <w:rFonts w:ascii="Times New Roman" w:hAnsi="Times New Roman" w:cs="Times New Roman"/>
          <w:sz w:val="26"/>
          <w:szCs w:val="26"/>
          <w:lang w:val="en-GB"/>
        </w:rPr>
        <w:t xml:space="preserve">→ Changes an existing item. </w:t>
      </w:r>
    </w:p>
    <w:p w14:paraId="28DD6DD8" w14:textId="77777777" w:rsidR="009510C8" w:rsidRPr="009510C8" w:rsidRDefault="009510C8" w:rsidP="009510C8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  <w:lang w:val="en-GB"/>
        </w:rPr>
      </w:pPr>
      <w:r w:rsidRPr="009510C8">
        <w:rPr>
          <w:rFonts w:ascii="Times New Roman" w:hAnsi="Times New Roman" w:cs="Times New Roman"/>
          <w:b/>
          <w:bCs/>
          <w:sz w:val="26"/>
          <w:szCs w:val="26"/>
          <w:lang w:val="en-GB"/>
        </w:rPr>
        <w:t>Delete</w:t>
      </w:r>
      <w:r w:rsidRPr="009510C8">
        <w:rPr>
          <w:rFonts w:ascii="Times New Roman" w:hAnsi="Times New Roman" w:cs="Times New Roman"/>
          <w:sz w:val="26"/>
          <w:szCs w:val="26"/>
          <w:lang w:val="en-GB"/>
        </w:rPr>
        <w:t xml:space="preserve"> → Removes an existing item. </w:t>
      </w:r>
    </w:p>
    <w:p w14:paraId="47740BDA" w14:textId="77777777" w:rsidR="009510C8" w:rsidRDefault="009510C8" w:rsidP="009510C8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C7FA288" w14:textId="0D842426" w:rsidR="009510C8" w:rsidRPr="009C59E4" w:rsidRDefault="009C59E4" w:rsidP="009510C8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u w:val="single"/>
        </w:rPr>
      </w:pPr>
      <w:r w:rsidRPr="009C59E4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u w:val="single"/>
        </w:rPr>
        <w:lastRenderedPageBreak/>
        <w:t>How to Write an Algorithm</w:t>
      </w:r>
    </w:p>
    <w:p w14:paraId="4576F4D7" w14:textId="77777777" w:rsidR="009C59E4" w:rsidRPr="009C59E4" w:rsidRDefault="009C59E4" w:rsidP="009C59E4">
      <w:pPr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</w:pPr>
      <w:r w:rsidRPr="009C59E4"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  <w:t xml:space="preserve">There </w:t>
      </w:r>
      <w:r w:rsidRPr="009C59E4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GB"/>
        </w:rPr>
        <w:t>is no fixed standard</w:t>
      </w:r>
      <w:r w:rsidRPr="009C59E4"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  <w:t xml:space="preserve"> for writing an algorithm. It depends on the problem and available resources. An algorithm should be written in clear, step-by-step instructions and should be independent of any specific programming language.</w:t>
      </w:r>
    </w:p>
    <w:p w14:paraId="7F9BA30F" w14:textId="77777777" w:rsidR="009C59E4" w:rsidRPr="009C59E4" w:rsidRDefault="009C59E4" w:rsidP="009C59E4">
      <w:pPr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</w:pPr>
      <w:r w:rsidRPr="009C59E4"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  <w:t>Algorithms can be represented in three main ways:</w:t>
      </w:r>
    </w:p>
    <w:p w14:paraId="10CB772E" w14:textId="77777777" w:rsidR="009C59E4" w:rsidRPr="009C59E4" w:rsidRDefault="009C59E4" w:rsidP="009C59E4">
      <w:pPr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</w:pPr>
      <w:r w:rsidRPr="009C59E4"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  <w:t xml:space="preserve">Natural Language – Uses simple English to describe the steps. </w:t>
      </w:r>
    </w:p>
    <w:p w14:paraId="68A7D595" w14:textId="77777777" w:rsidR="009C59E4" w:rsidRPr="009C59E4" w:rsidRDefault="009C59E4" w:rsidP="009C59E4">
      <w:pPr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</w:pPr>
      <w:r w:rsidRPr="009C59E4"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  <w:t xml:space="preserve">Flowchart – Uses diagrams and symbols to represent the steps. </w:t>
      </w:r>
    </w:p>
    <w:p w14:paraId="09B9A5F9" w14:textId="77777777" w:rsidR="009C59E4" w:rsidRPr="009C59E4" w:rsidRDefault="009C59E4" w:rsidP="009C59E4">
      <w:pPr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</w:pPr>
      <w:r w:rsidRPr="009C59E4"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  <w:t xml:space="preserve">Pseudocode – Uses simple, code-like instructions without specific programming language syntax. </w:t>
      </w:r>
    </w:p>
    <w:p w14:paraId="32210A10" w14:textId="77777777" w:rsidR="009C59E4" w:rsidRPr="009C59E4" w:rsidRDefault="009C59E4" w:rsidP="009C59E4">
      <w:pPr>
        <w:rPr>
          <w:rFonts w:ascii="Times New Roman" w:hAnsi="Times New Roman" w:cs="Times New Roman"/>
          <w:b/>
          <w:bCs/>
          <w:color w:val="E36C0A" w:themeColor="accent6" w:themeShade="BF"/>
          <w:sz w:val="26"/>
          <w:szCs w:val="26"/>
          <w:lang w:val="en-GB"/>
        </w:rPr>
      </w:pPr>
      <w:r w:rsidRPr="009C59E4"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  <w:t>Pseudocode is generally preferred because it is easy to write, understand, and implement</w:t>
      </w:r>
      <w:r w:rsidRPr="009C59E4">
        <w:rPr>
          <w:rFonts w:ascii="Times New Roman" w:hAnsi="Times New Roman" w:cs="Times New Roman"/>
          <w:b/>
          <w:bCs/>
          <w:color w:val="E36C0A" w:themeColor="accent6" w:themeShade="BF"/>
          <w:sz w:val="26"/>
          <w:szCs w:val="26"/>
          <w:lang w:val="en-GB"/>
        </w:rPr>
        <w:t>.</w:t>
      </w:r>
    </w:p>
    <w:p w14:paraId="241760BA" w14:textId="3B169AF4" w:rsidR="009C59E4" w:rsidRPr="009C59E4" w:rsidRDefault="009C59E4" w:rsidP="009510C8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u w:val="single"/>
        </w:rPr>
      </w:pPr>
      <w:r w:rsidRPr="009C59E4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u w:val="single"/>
        </w:rPr>
        <w:t>Steps to Design an Algorithm</w:t>
      </w:r>
    </w:p>
    <w:p w14:paraId="2F33F91F" w14:textId="4DAC7F9E" w:rsidR="009C59E4" w:rsidRPr="009C59E4" w:rsidRDefault="009C59E4" w:rsidP="009C59E4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T</w:t>
      </w:r>
      <w:r w:rsidRPr="009C59E4">
        <w:rPr>
          <w:rFonts w:ascii="Times New Roman" w:hAnsi="Times New Roman" w:cs="Times New Roman"/>
          <w:sz w:val="24"/>
          <w:szCs w:val="24"/>
          <w:lang w:val="en-GB"/>
        </w:rPr>
        <w:t>he main steps to design an algorithm are:</w:t>
      </w:r>
    </w:p>
    <w:p w14:paraId="77E8F9B8" w14:textId="77777777" w:rsidR="009C59E4" w:rsidRPr="009C59E4" w:rsidRDefault="009C59E4" w:rsidP="009C59E4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9C59E4">
        <w:rPr>
          <w:rFonts w:ascii="Times New Roman" w:hAnsi="Times New Roman" w:cs="Times New Roman"/>
          <w:b/>
          <w:bCs/>
          <w:sz w:val="24"/>
          <w:szCs w:val="24"/>
          <w:lang w:val="en-GB"/>
        </w:rPr>
        <w:t>Problem Definition</w:t>
      </w:r>
      <w:r w:rsidRPr="009C59E4">
        <w:rPr>
          <w:rFonts w:ascii="Times New Roman" w:hAnsi="Times New Roman" w:cs="Times New Roman"/>
          <w:sz w:val="24"/>
          <w:szCs w:val="24"/>
          <w:lang w:val="en-GB"/>
        </w:rPr>
        <w:t xml:space="preserve"> – Clearly define the problem. </w:t>
      </w:r>
    </w:p>
    <w:p w14:paraId="3FC0F16B" w14:textId="77777777" w:rsidR="009C59E4" w:rsidRPr="009C59E4" w:rsidRDefault="009C59E4" w:rsidP="009C59E4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9C59E4">
        <w:rPr>
          <w:rFonts w:ascii="Times New Roman" w:hAnsi="Times New Roman" w:cs="Times New Roman"/>
          <w:b/>
          <w:bCs/>
          <w:sz w:val="24"/>
          <w:szCs w:val="24"/>
          <w:lang w:val="en-GB"/>
        </w:rPr>
        <w:t>Constraints</w:t>
      </w:r>
      <w:r w:rsidRPr="009C59E4">
        <w:rPr>
          <w:rFonts w:ascii="Times New Roman" w:hAnsi="Times New Roman" w:cs="Times New Roman"/>
          <w:sz w:val="24"/>
          <w:szCs w:val="24"/>
          <w:lang w:val="en-GB"/>
        </w:rPr>
        <w:t xml:space="preserve"> – Identify the limitations or rules. </w:t>
      </w:r>
    </w:p>
    <w:p w14:paraId="67FA6D29" w14:textId="77777777" w:rsidR="009C59E4" w:rsidRPr="009C59E4" w:rsidRDefault="009C59E4" w:rsidP="009C59E4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9C59E4">
        <w:rPr>
          <w:rFonts w:ascii="Times New Roman" w:hAnsi="Times New Roman" w:cs="Times New Roman"/>
          <w:b/>
          <w:bCs/>
          <w:sz w:val="24"/>
          <w:szCs w:val="24"/>
          <w:lang w:val="en-GB"/>
        </w:rPr>
        <w:t>Inputs</w:t>
      </w:r>
      <w:r w:rsidRPr="009C59E4">
        <w:rPr>
          <w:rFonts w:ascii="Times New Roman" w:hAnsi="Times New Roman" w:cs="Times New Roman"/>
          <w:sz w:val="24"/>
          <w:szCs w:val="24"/>
          <w:lang w:val="en-GB"/>
        </w:rPr>
        <w:t xml:space="preserve"> – Determine the required input data. </w:t>
      </w:r>
    </w:p>
    <w:p w14:paraId="0D3AAF31" w14:textId="77777777" w:rsidR="009C59E4" w:rsidRPr="009C59E4" w:rsidRDefault="009C59E4" w:rsidP="009C59E4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9C59E4">
        <w:rPr>
          <w:rFonts w:ascii="Times New Roman" w:hAnsi="Times New Roman" w:cs="Times New Roman"/>
          <w:b/>
          <w:bCs/>
          <w:sz w:val="24"/>
          <w:szCs w:val="24"/>
          <w:lang w:val="en-GB"/>
        </w:rPr>
        <w:t>Outputs</w:t>
      </w:r>
      <w:r w:rsidRPr="009C59E4">
        <w:rPr>
          <w:rFonts w:ascii="Times New Roman" w:hAnsi="Times New Roman" w:cs="Times New Roman"/>
          <w:sz w:val="24"/>
          <w:szCs w:val="24"/>
          <w:lang w:val="en-GB"/>
        </w:rPr>
        <w:t xml:space="preserve"> – Specify the expected results. </w:t>
      </w:r>
    </w:p>
    <w:p w14:paraId="1F5F907E" w14:textId="77777777" w:rsidR="009C59E4" w:rsidRDefault="009C59E4" w:rsidP="009C59E4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9C59E4">
        <w:rPr>
          <w:rFonts w:ascii="Times New Roman" w:hAnsi="Times New Roman" w:cs="Times New Roman"/>
          <w:b/>
          <w:bCs/>
          <w:sz w:val="24"/>
          <w:szCs w:val="24"/>
          <w:lang w:val="en-GB"/>
        </w:rPr>
        <w:t>Feasibility</w:t>
      </w:r>
      <w:r w:rsidRPr="009C59E4">
        <w:rPr>
          <w:rFonts w:ascii="Times New Roman" w:hAnsi="Times New Roman" w:cs="Times New Roman"/>
          <w:sz w:val="24"/>
          <w:szCs w:val="24"/>
          <w:lang w:val="en-GB"/>
        </w:rPr>
        <w:t xml:space="preserve"> – Ensure the solution works within the given constraints.</w:t>
      </w:r>
    </w:p>
    <w:p w14:paraId="2501F92A" w14:textId="77777777" w:rsidR="009C59E4" w:rsidRDefault="009C59E4" w:rsidP="009C59E4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B20EFE2" w14:textId="77777777" w:rsidR="009C59E4" w:rsidRPr="009C59E4" w:rsidRDefault="009C59E4" w:rsidP="009C59E4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</w:pPr>
      <w:r w:rsidRPr="009C59E4">
        <w:rPr>
          <w:rFonts w:ascii="Times New Roman" w:hAnsi="Times New Roman" w:cs="Times New Roman"/>
          <w:b/>
          <w:bCs/>
          <w:sz w:val="28"/>
          <w:szCs w:val="28"/>
          <w:u w:val="single"/>
        </w:rPr>
        <w:t>Algorithm Analysis</w:t>
      </w:r>
    </w:p>
    <w:p w14:paraId="0EF39027" w14:textId="06ADB612" w:rsidR="009C59E4" w:rsidRPr="0030504A" w:rsidRDefault="0030504A" w:rsidP="009C59E4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30504A">
        <w:rPr>
          <w:rFonts w:ascii="Times New Roman" w:hAnsi="Times New Roman" w:cs="Times New Roman"/>
          <w:sz w:val="26"/>
          <w:szCs w:val="26"/>
        </w:rPr>
        <w:t xml:space="preserve">When we design an algorithm, we need to know </w:t>
      </w:r>
      <w:r w:rsidRPr="0030504A">
        <w:rPr>
          <w:rFonts w:ascii="Times New Roman" w:hAnsi="Times New Roman" w:cs="Times New Roman"/>
          <w:b/>
          <w:bCs/>
          <w:sz w:val="26"/>
          <w:szCs w:val="26"/>
        </w:rPr>
        <w:t>how efficiently it can solve a problem</w:t>
      </w:r>
      <w:r w:rsidRPr="0030504A">
        <w:rPr>
          <w:rFonts w:ascii="Times New Roman" w:hAnsi="Times New Roman" w:cs="Times New Roman"/>
          <w:sz w:val="26"/>
          <w:szCs w:val="26"/>
        </w:rPr>
        <w:t>. Algorithm analysis helps us measure and compare the efficiency of different algorithms.</w:t>
      </w:r>
    </w:p>
    <w:p w14:paraId="03D19152" w14:textId="7E615387" w:rsidR="0030504A" w:rsidRDefault="0030504A" w:rsidP="0030504A">
      <w:pPr>
        <w:pStyle w:val="ListParagraph"/>
        <w:ind w:left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noProof/>
          <w:sz w:val="26"/>
          <w:szCs w:val="26"/>
          <w:lang w:val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6C4E110" wp14:editId="3BC58D59">
                <wp:simplePos x="0" y="0"/>
                <wp:positionH relativeFrom="column">
                  <wp:posOffset>54952</wp:posOffset>
                </wp:positionH>
                <wp:positionV relativeFrom="paragraph">
                  <wp:posOffset>106680</wp:posOffset>
                </wp:positionV>
                <wp:extent cx="7009765" cy="723900"/>
                <wp:effectExtent l="0" t="0" r="635" b="0"/>
                <wp:wrapNone/>
                <wp:docPr id="189938626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09765" cy="723900"/>
                        </a:xfrm>
                        <a:prstGeom prst="rect">
                          <a:avLst/>
                        </a:prstGeom>
                        <a:solidFill>
                          <a:srgbClr val="EDF3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61AF50" w14:textId="512BB962" w:rsidR="0030504A" w:rsidRPr="009510C8" w:rsidRDefault="0030504A" w:rsidP="0030504A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30504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Algorithm analysis</w:t>
                            </w:r>
                            <w:r w:rsidRPr="0030504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is the process of evaluating the efficiency of an algorithm in terms of the time and space required to solve a problem.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C4E110" id="_x0000_s1027" style="position:absolute;left:0;text-align:left;margin-left:4.35pt;margin-top:8.4pt;width:551.95pt;height:5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" fillcolor="#edf3f9" stroked="f" strokeweight="2pt">
                <v:textbox>
                  <w:txbxContent>
                    <w:p w14:paraId="0561AF50" w14:textId="512BB962" w:rsidR="0030504A" w:rsidRPr="009510C8" w:rsidRDefault="0030504A" w:rsidP="0030504A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30504A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Algorithm analysis</w:t>
                      </w:r>
                      <w:r w:rsidRPr="0030504A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 is the process of evaluating the efficiency of an algorithm in terms of the time and space required to solve a problem.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  <w:lang w:val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FEA81B8" wp14:editId="72E972EE">
                <wp:simplePos x="0" y="0"/>
                <wp:positionH relativeFrom="margin">
                  <wp:posOffset>-22420</wp:posOffset>
                </wp:positionH>
                <wp:positionV relativeFrom="paragraph">
                  <wp:posOffset>103603</wp:posOffset>
                </wp:positionV>
                <wp:extent cx="7082057" cy="724486"/>
                <wp:effectExtent l="0" t="0" r="5080" b="0"/>
                <wp:wrapNone/>
                <wp:docPr id="173693401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2057" cy="724486"/>
                        </a:xfrm>
                        <a:prstGeom prst="rect">
                          <a:avLst/>
                        </a:prstGeom>
                        <a:solidFill>
                          <a:srgbClr val="0000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F07C95" id="Rectangle 3" o:spid="_x0000_s1026" style="position:absolute;margin-left:-1.75pt;margin-top:8.15pt;width:557.65pt;height:57.0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" fillcolor="blue" stroked="f" strokeweight="2pt">
                <w10:wrap anchorx="margin"/>
              </v:rect>
            </w:pict>
          </mc:Fallback>
        </mc:AlternateContent>
      </w:r>
    </w:p>
    <w:p w14:paraId="19C0AAA4" w14:textId="77777777" w:rsidR="0030504A" w:rsidRPr="009510C8" w:rsidRDefault="0030504A" w:rsidP="0030504A">
      <w:pPr>
        <w:rPr>
          <w:lang w:val="en-GB"/>
        </w:rPr>
      </w:pPr>
    </w:p>
    <w:p w14:paraId="0F5F23BB" w14:textId="77777777" w:rsidR="0030504A" w:rsidRDefault="0030504A" w:rsidP="0030504A">
      <w:pPr>
        <w:rPr>
          <w:rFonts w:ascii="Times New Roman" w:hAnsi="Times New Roman" w:cs="Times New Roman"/>
          <w:sz w:val="26"/>
          <w:szCs w:val="26"/>
          <w:lang w:val="en-GB"/>
        </w:rPr>
      </w:pPr>
    </w:p>
    <w:p w14:paraId="5A0F6EDC" w14:textId="77777777" w:rsidR="0030504A" w:rsidRPr="0030504A" w:rsidRDefault="0030504A" w:rsidP="0030504A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</w:pPr>
      <w:r w:rsidRPr="0030504A"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  <w:t>Types of Algorithm Analysis</w:t>
      </w:r>
    </w:p>
    <w:p w14:paraId="1D1CE729" w14:textId="77777777" w:rsidR="0030504A" w:rsidRPr="0030504A" w:rsidRDefault="0030504A" w:rsidP="0030504A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30504A">
        <w:rPr>
          <w:rFonts w:ascii="Times New Roman" w:hAnsi="Times New Roman" w:cs="Times New Roman"/>
          <w:sz w:val="26"/>
          <w:szCs w:val="26"/>
          <w:lang w:val="en-GB"/>
        </w:rPr>
        <w:t xml:space="preserve">There are </w:t>
      </w:r>
      <w:r w:rsidRPr="0030504A">
        <w:rPr>
          <w:rFonts w:ascii="Times New Roman" w:hAnsi="Times New Roman" w:cs="Times New Roman"/>
          <w:b/>
          <w:bCs/>
          <w:sz w:val="26"/>
          <w:szCs w:val="26"/>
          <w:lang w:val="en-GB"/>
        </w:rPr>
        <w:t>two main types</w:t>
      </w:r>
      <w:r w:rsidRPr="0030504A">
        <w:rPr>
          <w:rFonts w:ascii="Times New Roman" w:hAnsi="Times New Roman" w:cs="Times New Roman"/>
          <w:sz w:val="26"/>
          <w:szCs w:val="26"/>
          <w:lang w:val="en-GB"/>
        </w:rPr>
        <w:t xml:space="preserve"> of algorithm analysis:</w:t>
      </w:r>
    </w:p>
    <w:p w14:paraId="7859AD15" w14:textId="77777777" w:rsidR="0030504A" w:rsidRPr="0030504A" w:rsidRDefault="0030504A" w:rsidP="0030504A">
      <w:pPr>
        <w:rPr>
          <w:rFonts w:ascii="Times New Roman" w:hAnsi="Times New Roman" w:cs="Times New Roman"/>
          <w:b/>
          <w:bCs/>
          <w:sz w:val="26"/>
          <w:szCs w:val="26"/>
          <w:lang w:val="en-GB"/>
        </w:rPr>
      </w:pPr>
      <w:r w:rsidRPr="0030504A">
        <w:rPr>
          <w:rFonts w:ascii="Times New Roman" w:hAnsi="Times New Roman" w:cs="Times New Roman"/>
          <w:b/>
          <w:bCs/>
          <w:sz w:val="26"/>
          <w:szCs w:val="26"/>
          <w:lang w:val="en-GB"/>
        </w:rPr>
        <w:t>A Priori Analysis</w:t>
      </w:r>
    </w:p>
    <w:p w14:paraId="2351EFD9" w14:textId="77777777" w:rsidR="0030504A" w:rsidRPr="0030504A" w:rsidRDefault="0030504A" w:rsidP="0030504A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30504A">
        <w:rPr>
          <w:rFonts w:ascii="Times New Roman" w:hAnsi="Times New Roman" w:cs="Times New Roman"/>
          <w:sz w:val="26"/>
          <w:szCs w:val="26"/>
          <w:lang w:val="en-GB"/>
        </w:rPr>
        <w:t>A Priori Analysis is the theoretical analysis of an algorithm performed before implementation.</w:t>
      </w:r>
    </w:p>
    <w:p w14:paraId="196B1CFE" w14:textId="77777777" w:rsidR="0030504A" w:rsidRPr="0030504A" w:rsidRDefault="0030504A" w:rsidP="0030504A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  <w:lang w:val="en-GB"/>
        </w:rPr>
      </w:pPr>
      <w:r w:rsidRPr="0030504A">
        <w:rPr>
          <w:rFonts w:ascii="Times New Roman" w:hAnsi="Times New Roman" w:cs="Times New Roman"/>
          <w:sz w:val="26"/>
          <w:szCs w:val="26"/>
          <w:lang w:val="en-GB"/>
        </w:rPr>
        <w:t xml:space="preserve">It assumes other factors, such as </w:t>
      </w:r>
      <w:r w:rsidRPr="0030504A">
        <w:rPr>
          <w:rFonts w:ascii="Times New Roman" w:hAnsi="Times New Roman" w:cs="Times New Roman"/>
          <w:b/>
          <w:bCs/>
          <w:sz w:val="26"/>
          <w:szCs w:val="26"/>
          <w:lang w:val="en-GB"/>
        </w:rPr>
        <w:t>processor speed</w:t>
      </w:r>
      <w:r w:rsidRPr="0030504A">
        <w:rPr>
          <w:rFonts w:ascii="Times New Roman" w:hAnsi="Times New Roman" w:cs="Times New Roman"/>
          <w:sz w:val="26"/>
          <w:szCs w:val="26"/>
          <w:lang w:val="en-GB"/>
        </w:rPr>
        <w:t xml:space="preserve">, are constant. </w:t>
      </w:r>
    </w:p>
    <w:p w14:paraId="3D4408DA" w14:textId="77777777" w:rsidR="0030504A" w:rsidRPr="0030504A" w:rsidRDefault="0030504A" w:rsidP="0030504A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  <w:lang w:val="en-GB"/>
        </w:rPr>
      </w:pPr>
      <w:r w:rsidRPr="0030504A">
        <w:rPr>
          <w:rFonts w:ascii="Times New Roman" w:hAnsi="Times New Roman" w:cs="Times New Roman"/>
          <w:sz w:val="26"/>
          <w:szCs w:val="26"/>
          <w:lang w:val="en-GB"/>
        </w:rPr>
        <w:t xml:space="preserve">Efficiency is measured using </w:t>
      </w:r>
      <w:r w:rsidRPr="0030504A">
        <w:rPr>
          <w:rFonts w:ascii="Times New Roman" w:hAnsi="Times New Roman" w:cs="Times New Roman"/>
          <w:b/>
          <w:bCs/>
          <w:sz w:val="26"/>
          <w:szCs w:val="26"/>
          <w:lang w:val="en-GB"/>
        </w:rPr>
        <w:t>mathematical counting</w:t>
      </w:r>
      <w:r w:rsidRPr="0030504A">
        <w:rPr>
          <w:rFonts w:ascii="Times New Roman" w:hAnsi="Times New Roman" w:cs="Times New Roman"/>
          <w:sz w:val="26"/>
          <w:szCs w:val="26"/>
          <w:lang w:val="en-GB"/>
        </w:rPr>
        <w:t xml:space="preserve">. </w:t>
      </w:r>
    </w:p>
    <w:p w14:paraId="76145F18" w14:textId="77777777" w:rsidR="0030504A" w:rsidRPr="0030504A" w:rsidRDefault="0030504A" w:rsidP="0030504A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  <w:lang w:val="en-GB"/>
        </w:rPr>
      </w:pPr>
      <w:r w:rsidRPr="0030504A">
        <w:rPr>
          <w:rFonts w:ascii="Times New Roman" w:hAnsi="Times New Roman" w:cs="Times New Roman"/>
          <w:sz w:val="26"/>
          <w:szCs w:val="26"/>
          <w:lang w:val="en-GB"/>
        </w:rPr>
        <w:t xml:space="preserve">Common notations are </w:t>
      </w:r>
      <w:r w:rsidRPr="0030504A">
        <w:rPr>
          <w:rFonts w:ascii="Times New Roman" w:hAnsi="Times New Roman" w:cs="Times New Roman"/>
          <w:b/>
          <w:bCs/>
          <w:sz w:val="26"/>
          <w:szCs w:val="26"/>
          <w:lang w:val="en-GB"/>
        </w:rPr>
        <w:t>Ω (Omega), O (Big-O), and Θ (Theta)</w:t>
      </w:r>
      <w:r w:rsidRPr="0030504A">
        <w:rPr>
          <w:rFonts w:ascii="Times New Roman" w:hAnsi="Times New Roman" w:cs="Times New Roman"/>
          <w:sz w:val="26"/>
          <w:szCs w:val="26"/>
          <w:lang w:val="en-GB"/>
        </w:rPr>
        <w:t xml:space="preserve">. </w:t>
      </w:r>
    </w:p>
    <w:p w14:paraId="06911C00" w14:textId="77777777" w:rsidR="0030504A" w:rsidRPr="0030504A" w:rsidRDefault="0030504A" w:rsidP="0030504A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30504A">
        <w:rPr>
          <w:rFonts w:ascii="Times New Roman" w:hAnsi="Times New Roman" w:cs="Times New Roman"/>
          <w:b/>
          <w:bCs/>
          <w:sz w:val="26"/>
          <w:szCs w:val="26"/>
          <w:lang w:val="en-GB"/>
        </w:rPr>
        <w:t>Example:</w:t>
      </w:r>
      <w:r w:rsidRPr="0030504A">
        <w:rPr>
          <w:rFonts w:ascii="Times New Roman" w:hAnsi="Times New Roman" w:cs="Times New Roman"/>
          <w:sz w:val="26"/>
          <w:szCs w:val="26"/>
          <w:lang w:val="en-GB"/>
        </w:rPr>
        <w:t xml:space="preserve"> An algorithm with n operations has </w:t>
      </w:r>
      <w:r w:rsidRPr="0030504A">
        <w:rPr>
          <w:rFonts w:ascii="Times New Roman" w:hAnsi="Times New Roman" w:cs="Times New Roman"/>
          <w:b/>
          <w:bCs/>
          <w:sz w:val="26"/>
          <w:szCs w:val="26"/>
          <w:lang w:val="en-GB"/>
        </w:rPr>
        <w:t>O(n)</w:t>
      </w:r>
      <w:r w:rsidRPr="0030504A">
        <w:rPr>
          <w:rFonts w:ascii="Times New Roman" w:hAnsi="Times New Roman" w:cs="Times New Roman"/>
          <w:sz w:val="26"/>
          <w:szCs w:val="26"/>
          <w:lang w:val="en-GB"/>
        </w:rPr>
        <w:t xml:space="preserve"> time complexity.</w:t>
      </w:r>
    </w:p>
    <w:p w14:paraId="07EBDE48" w14:textId="77777777" w:rsidR="0030504A" w:rsidRPr="0030504A" w:rsidRDefault="0030504A" w:rsidP="0030504A">
      <w:pPr>
        <w:rPr>
          <w:rFonts w:ascii="Times New Roman" w:hAnsi="Times New Roman" w:cs="Times New Roman"/>
          <w:b/>
          <w:bCs/>
          <w:sz w:val="26"/>
          <w:szCs w:val="26"/>
          <w:lang w:val="en-GB"/>
        </w:rPr>
      </w:pPr>
      <w:r w:rsidRPr="0030504A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2. </w:t>
      </w:r>
      <w:r w:rsidRPr="0030504A">
        <w:rPr>
          <w:rFonts w:ascii="Times New Roman" w:hAnsi="Times New Roman" w:cs="Times New Roman"/>
          <w:b/>
          <w:bCs/>
          <w:sz w:val="26"/>
          <w:szCs w:val="26"/>
          <w:lang w:val="en-GB"/>
        </w:rPr>
        <w:t>A Posteriori Analysis</w:t>
      </w:r>
    </w:p>
    <w:p w14:paraId="7EBB1F0F" w14:textId="77777777" w:rsidR="0030504A" w:rsidRPr="0030504A" w:rsidRDefault="0030504A" w:rsidP="0030504A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30504A">
        <w:rPr>
          <w:rFonts w:ascii="Times New Roman" w:hAnsi="Times New Roman" w:cs="Times New Roman"/>
          <w:sz w:val="26"/>
          <w:szCs w:val="26"/>
          <w:lang w:val="en-GB"/>
        </w:rPr>
        <w:t>A Posteriori Analysis is the empirical analysis of an algorithm performed after implementation.</w:t>
      </w:r>
    </w:p>
    <w:p w14:paraId="6BA37769" w14:textId="77777777" w:rsidR="0030504A" w:rsidRPr="0030504A" w:rsidRDefault="0030504A" w:rsidP="0030504A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  <w:lang w:val="en-GB"/>
        </w:rPr>
      </w:pPr>
      <w:r w:rsidRPr="0030504A">
        <w:rPr>
          <w:rFonts w:ascii="Times New Roman" w:hAnsi="Times New Roman" w:cs="Times New Roman"/>
          <w:sz w:val="26"/>
          <w:szCs w:val="26"/>
          <w:lang w:val="en-GB"/>
        </w:rPr>
        <w:t xml:space="preserve">The algorithm is implemented using a </w:t>
      </w:r>
      <w:r w:rsidRPr="0030504A">
        <w:rPr>
          <w:rFonts w:ascii="Times New Roman" w:hAnsi="Times New Roman" w:cs="Times New Roman"/>
          <w:b/>
          <w:bCs/>
          <w:sz w:val="26"/>
          <w:szCs w:val="26"/>
          <w:lang w:val="en-GB"/>
        </w:rPr>
        <w:t>programming language</w:t>
      </w:r>
      <w:r w:rsidRPr="0030504A">
        <w:rPr>
          <w:rFonts w:ascii="Times New Roman" w:hAnsi="Times New Roman" w:cs="Times New Roman"/>
          <w:sz w:val="26"/>
          <w:szCs w:val="26"/>
          <w:lang w:val="en-GB"/>
        </w:rPr>
        <w:t xml:space="preserve">. </w:t>
      </w:r>
    </w:p>
    <w:p w14:paraId="7928E5CF" w14:textId="77777777" w:rsidR="0030504A" w:rsidRPr="0030504A" w:rsidRDefault="0030504A" w:rsidP="0030504A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  <w:lang w:val="en-GB"/>
        </w:rPr>
      </w:pPr>
      <w:r w:rsidRPr="0030504A">
        <w:rPr>
          <w:rFonts w:ascii="Times New Roman" w:hAnsi="Times New Roman" w:cs="Times New Roman"/>
          <w:sz w:val="26"/>
          <w:szCs w:val="26"/>
          <w:lang w:val="en-GB"/>
        </w:rPr>
        <w:t xml:space="preserve">It is executed on a </w:t>
      </w:r>
      <w:r w:rsidRPr="0030504A">
        <w:rPr>
          <w:rFonts w:ascii="Times New Roman" w:hAnsi="Times New Roman" w:cs="Times New Roman"/>
          <w:b/>
          <w:bCs/>
          <w:sz w:val="26"/>
          <w:szCs w:val="26"/>
          <w:lang w:val="en-GB"/>
        </w:rPr>
        <w:t>target computer</w:t>
      </w:r>
      <w:r w:rsidRPr="0030504A">
        <w:rPr>
          <w:rFonts w:ascii="Times New Roman" w:hAnsi="Times New Roman" w:cs="Times New Roman"/>
          <w:sz w:val="26"/>
          <w:szCs w:val="26"/>
          <w:lang w:val="en-GB"/>
        </w:rPr>
        <w:t xml:space="preserve">. </w:t>
      </w:r>
    </w:p>
    <w:p w14:paraId="31054158" w14:textId="77777777" w:rsidR="0030504A" w:rsidRPr="0030504A" w:rsidRDefault="0030504A" w:rsidP="0030504A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  <w:lang w:val="en-GB"/>
        </w:rPr>
      </w:pPr>
      <w:r w:rsidRPr="0030504A">
        <w:rPr>
          <w:rFonts w:ascii="Times New Roman" w:hAnsi="Times New Roman" w:cs="Times New Roman"/>
          <w:sz w:val="26"/>
          <w:szCs w:val="26"/>
          <w:lang w:val="en-GB"/>
        </w:rPr>
        <w:t xml:space="preserve">Actual </w:t>
      </w:r>
      <w:r w:rsidRPr="0030504A">
        <w:rPr>
          <w:rFonts w:ascii="Times New Roman" w:hAnsi="Times New Roman" w:cs="Times New Roman"/>
          <w:b/>
          <w:bCs/>
          <w:sz w:val="26"/>
          <w:szCs w:val="26"/>
          <w:lang w:val="en-GB"/>
        </w:rPr>
        <w:t>running time and memory usage</w:t>
      </w:r>
      <w:r w:rsidRPr="0030504A">
        <w:rPr>
          <w:rFonts w:ascii="Times New Roman" w:hAnsi="Times New Roman" w:cs="Times New Roman"/>
          <w:sz w:val="26"/>
          <w:szCs w:val="26"/>
          <w:lang w:val="en-GB"/>
        </w:rPr>
        <w:t xml:space="preserve"> are measured. </w:t>
      </w:r>
    </w:p>
    <w:p w14:paraId="31A88C49" w14:textId="77777777" w:rsidR="0030504A" w:rsidRPr="0030504A" w:rsidRDefault="0030504A" w:rsidP="0030504A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30504A">
        <w:rPr>
          <w:rFonts w:ascii="Times New Roman" w:hAnsi="Times New Roman" w:cs="Times New Roman"/>
          <w:b/>
          <w:bCs/>
          <w:sz w:val="26"/>
          <w:szCs w:val="26"/>
          <w:lang w:val="en-GB"/>
        </w:rPr>
        <w:t>Example:</w:t>
      </w:r>
      <w:r w:rsidRPr="0030504A">
        <w:rPr>
          <w:rFonts w:ascii="Times New Roman" w:hAnsi="Times New Roman" w:cs="Times New Roman"/>
          <w:sz w:val="26"/>
          <w:szCs w:val="26"/>
          <w:lang w:val="en-GB"/>
        </w:rPr>
        <w:t xml:space="preserve"> An algorithm takes </w:t>
      </w:r>
      <w:r w:rsidRPr="0030504A">
        <w:rPr>
          <w:rFonts w:ascii="Times New Roman" w:hAnsi="Times New Roman" w:cs="Times New Roman"/>
          <w:b/>
          <w:bCs/>
          <w:sz w:val="26"/>
          <w:szCs w:val="26"/>
          <w:lang w:val="en-GB"/>
        </w:rPr>
        <w:t>0.18 seconds</w:t>
      </w:r>
      <w:r w:rsidRPr="0030504A">
        <w:rPr>
          <w:rFonts w:ascii="Times New Roman" w:hAnsi="Times New Roman" w:cs="Times New Roman"/>
          <w:sz w:val="26"/>
          <w:szCs w:val="26"/>
          <w:lang w:val="en-GB"/>
        </w:rPr>
        <w:t xml:space="preserve"> and uses </w:t>
      </w:r>
      <w:r w:rsidRPr="0030504A">
        <w:rPr>
          <w:rFonts w:ascii="Times New Roman" w:hAnsi="Times New Roman" w:cs="Times New Roman"/>
          <w:b/>
          <w:bCs/>
          <w:sz w:val="26"/>
          <w:szCs w:val="26"/>
          <w:lang w:val="en-GB"/>
        </w:rPr>
        <w:t>8 MB</w:t>
      </w:r>
      <w:r w:rsidRPr="0030504A">
        <w:rPr>
          <w:rFonts w:ascii="Times New Roman" w:hAnsi="Times New Roman" w:cs="Times New Roman"/>
          <w:sz w:val="26"/>
          <w:szCs w:val="26"/>
          <w:lang w:val="en-GB"/>
        </w:rPr>
        <w:t xml:space="preserve"> of memory.</w:t>
      </w:r>
    </w:p>
    <w:p w14:paraId="2A1A92A7" w14:textId="1B055F75" w:rsidR="0030504A" w:rsidRPr="0030504A" w:rsidRDefault="0030504A" w:rsidP="0030504A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</w:pPr>
      <w:r w:rsidRPr="0030504A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Algorithm complexity </w:t>
      </w:r>
      <w:r w:rsidRPr="0030504A">
        <w:rPr>
          <w:rFonts w:ascii="Times New Roman" w:hAnsi="Times New Roman" w:cs="Times New Roman"/>
          <w:b/>
          <w:bCs/>
          <w:vanish/>
          <w:sz w:val="28"/>
          <w:szCs w:val="28"/>
          <w:u w:val="single"/>
          <w:lang w:val="en-GB"/>
        </w:rPr>
        <w:t>Top of Form</w:t>
      </w:r>
    </w:p>
    <w:p w14:paraId="754FFB4B" w14:textId="16F76884" w:rsidR="0030504A" w:rsidRPr="0030504A" w:rsidRDefault="0030504A" w:rsidP="0030504A">
      <w:pPr>
        <w:rPr>
          <w:rFonts w:ascii="Times New Roman" w:hAnsi="Times New Roman" w:cs="Times New Roman"/>
          <w:sz w:val="26"/>
          <w:szCs w:val="26"/>
        </w:rPr>
      </w:pPr>
      <w:r w:rsidRPr="0030504A">
        <w:rPr>
          <w:rFonts w:ascii="Times New Roman" w:hAnsi="Times New Roman" w:cs="Times New Roman"/>
          <w:sz w:val="26"/>
          <w:szCs w:val="26"/>
        </w:rPr>
        <w:t xml:space="preserve">Algorithm complexity tells us </w:t>
      </w:r>
      <w:r w:rsidRPr="0030504A">
        <w:rPr>
          <w:rFonts w:ascii="Times New Roman" w:hAnsi="Times New Roman" w:cs="Times New Roman"/>
          <w:b/>
          <w:bCs/>
          <w:sz w:val="26"/>
          <w:szCs w:val="26"/>
        </w:rPr>
        <w:t>how efficiently an algorithm works</w:t>
      </w:r>
      <w:r w:rsidRPr="0030504A">
        <w:rPr>
          <w:rFonts w:ascii="Times New Roman" w:hAnsi="Times New Roman" w:cs="Times New Roman"/>
          <w:sz w:val="26"/>
          <w:szCs w:val="26"/>
        </w:rPr>
        <w:t xml:space="preserve"> based on the input size n.</w:t>
      </w:r>
    </w:p>
    <w:p w14:paraId="47439541" w14:textId="77777777" w:rsidR="0030504A" w:rsidRDefault="0030504A" w:rsidP="0030504A">
      <w:pPr>
        <w:pStyle w:val="ListParagraph"/>
        <w:ind w:left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noProof/>
          <w:sz w:val="26"/>
          <w:szCs w:val="26"/>
          <w:lang w:val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C138C1E" wp14:editId="72F2A0F1">
                <wp:simplePos x="0" y="0"/>
                <wp:positionH relativeFrom="column">
                  <wp:posOffset>54952</wp:posOffset>
                </wp:positionH>
                <wp:positionV relativeFrom="paragraph">
                  <wp:posOffset>95543</wp:posOffset>
                </wp:positionV>
                <wp:extent cx="7009765" cy="744171"/>
                <wp:effectExtent l="0" t="0" r="635" b="0"/>
                <wp:wrapNone/>
                <wp:docPr id="163791290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09765" cy="744171"/>
                        </a:xfrm>
                        <a:prstGeom prst="rect">
                          <a:avLst/>
                        </a:prstGeom>
                        <a:solidFill>
                          <a:srgbClr val="EDF3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00B38C" w14:textId="12C44E47" w:rsidR="0030504A" w:rsidRPr="009510C8" w:rsidRDefault="0030504A" w:rsidP="0030504A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30504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Algorithm complexity is the measure of the time and memory space required by an algorithm for an input of size 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138C1E" id="_x0000_s1028" style="position:absolute;left:0;text-align:left;margin-left:4.35pt;margin-top:7.5pt;width:551.95pt;height:58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" fillcolor="#edf3f9" stroked="f" strokeweight="2pt">
                <v:textbox>
                  <w:txbxContent>
                    <w:p w14:paraId="7F00B38C" w14:textId="12C44E47" w:rsidR="0030504A" w:rsidRPr="009510C8" w:rsidRDefault="0030504A" w:rsidP="0030504A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30504A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Algorithm complexity is the measure of the time and memory space required by an algorithm for an input of size n.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  <w:lang w:val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5C45429" wp14:editId="67DD79F7">
                <wp:simplePos x="0" y="0"/>
                <wp:positionH relativeFrom="margin">
                  <wp:posOffset>-22420</wp:posOffset>
                </wp:positionH>
                <wp:positionV relativeFrom="paragraph">
                  <wp:posOffset>103603</wp:posOffset>
                </wp:positionV>
                <wp:extent cx="7082057" cy="724486"/>
                <wp:effectExtent l="0" t="0" r="5080" b="0"/>
                <wp:wrapNone/>
                <wp:docPr id="2092207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2057" cy="724486"/>
                        </a:xfrm>
                        <a:prstGeom prst="rect">
                          <a:avLst/>
                        </a:prstGeom>
                        <a:solidFill>
                          <a:srgbClr val="0000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022EC3" id="Rectangle 3" o:spid="_x0000_s1026" style="position:absolute;margin-left:-1.75pt;margin-top:8.15pt;width:557.65pt;height:57.0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" fillcolor="blue" stroked="f" strokeweight="2pt">
                <w10:wrap anchorx="margin"/>
              </v:rect>
            </w:pict>
          </mc:Fallback>
        </mc:AlternateContent>
      </w:r>
    </w:p>
    <w:p w14:paraId="06C1B17D" w14:textId="77777777" w:rsidR="0030504A" w:rsidRPr="009510C8" w:rsidRDefault="0030504A" w:rsidP="0030504A">
      <w:pPr>
        <w:rPr>
          <w:lang w:val="en-GB"/>
        </w:rPr>
      </w:pPr>
    </w:p>
    <w:p w14:paraId="00F438BD" w14:textId="77777777" w:rsidR="0030504A" w:rsidRPr="0030504A" w:rsidRDefault="0030504A" w:rsidP="0030504A">
      <w:pPr>
        <w:rPr>
          <w:rFonts w:ascii="Times New Roman" w:hAnsi="Times New Roman" w:cs="Times New Roman"/>
          <w:vanish/>
          <w:sz w:val="24"/>
          <w:szCs w:val="24"/>
          <w:lang w:val="en-GB"/>
        </w:rPr>
      </w:pPr>
    </w:p>
    <w:p w14:paraId="5878EB1B" w14:textId="77777777" w:rsidR="0030504A" w:rsidRPr="0030504A" w:rsidRDefault="0030504A" w:rsidP="0030504A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5A28B72" w14:textId="77777777" w:rsidR="0030504A" w:rsidRPr="0030504A" w:rsidRDefault="0030504A" w:rsidP="0030504A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30504A">
        <w:rPr>
          <w:rFonts w:ascii="Times New Roman" w:hAnsi="Times New Roman" w:cs="Times New Roman"/>
          <w:b/>
          <w:bCs/>
          <w:sz w:val="24"/>
          <w:szCs w:val="24"/>
          <w:lang w:val="en-GB"/>
        </w:rPr>
        <w:t>Main Factors</w:t>
      </w:r>
    </w:p>
    <w:p w14:paraId="57CC7DB0" w14:textId="77777777" w:rsidR="0030504A" w:rsidRPr="0030504A" w:rsidRDefault="0030504A" w:rsidP="0030504A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  <w:lang w:val="en-GB"/>
        </w:rPr>
      </w:pPr>
      <w:r w:rsidRPr="0030504A">
        <w:rPr>
          <w:rFonts w:ascii="Times New Roman" w:hAnsi="Times New Roman" w:cs="Times New Roman"/>
          <w:b/>
          <w:bCs/>
          <w:sz w:val="26"/>
          <w:szCs w:val="26"/>
          <w:lang w:val="en-GB"/>
        </w:rPr>
        <w:t>Time Factor</w:t>
      </w:r>
      <w:r w:rsidRPr="0030504A">
        <w:rPr>
          <w:rFonts w:ascii="Times New Roman" w:hAnsi="Times New Roman" w:cs="Times New Roman"/>
          <w:sz w:val="26"/>
          <w:szCs w:val="26"/>
          <w:lang w:val="en-GB"/>
        </w:rPr>
        <w:t xml:space="preserve"> → Measures the time by counting key operations, such as comparisons. </w:t>
      </w:r>
    </w:p>
    <w:p w14:paraId="5AFEAAA5" w14:textId="77777777" w:rsidR="0030504A" w:rsidRPr="0030504A" w:rsidRDefault="0030504A" w:rsidP="0030504A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  <w:lang w:val="en-GB"/>
        </w:rPr>
      </w:pPr>
      <w:r w:rsidRPr="0030504A">
        <w:rPr>
          <w:rFonts w:ascii="Times New Roman" w:hAnsi="Times New Roman" w:cs="Times New Roman"/>
          <w:b/>
          <w:bCs/>
          <w:sz w:val="26"/>
          <w:szCs w:val="26"/>
          <w:lang w:val="en-GB"/>
        </w:rPr>
        <w:t>Space Factor</w:t>
      </w:r>
      <w:r w:rsidRPr="0030504A">
        <w:rPr>
          <w:rFonts w:ascii="Times New Roman" w:hAnsi="Times New Roman" w:cs="Times New Roman"/>
          <w:sz w:val="26"/>
          <w:szCs w:val="26"/>
          <w:lang w:val="en-GB"/>
        </w:rPr>
        <w:t xml:space="preserve"> → Measures the maximum memory space required by the algorithm</w:t>
      </w:r>
    </w:p>
    <w:p w14:paraId="31E04DDD" w14:textId="77777777" w:rsidR="0030504A" w:rsidRPr="0030504A" w:rsidRDefault="0030504A" w:rsidP="0030504A">
      <w:pPr>
        <w:rPr>
          <w:rFonts w:ascii="Times New Roman" w:hAnsi="Times New Roman" w:cs="Times New Roman"/>
          <w:vanish/>
          <w:sz w:val="24"/>
          <w:szCs w:val="24"/>
          <w:lang w:val="en-GB"/>
        </w:rPr>
      </w:pPr>
      <w:r w:rsidRPr="0030504A">
        <w:rPr>
          <w:rFonts w:ascii="Times New Roman" w:hAnsi="Times New Roman" w:cs="Times New Roman"/>
          <w:vanish/>
          <w:sz w:val="24"/>
          <w:szCs w:val="24"/>
          <w:lang w:val="en-GB"/>
        </w:rPr>
        <w:t>Bottom of Form</w:t>
      </w:r>
    </w:p>
    <w:p w14:paraId="0B87B533" w14:textId="77777777" w:rsidR="009510C8" w:rsidRPr="009510C8" w:rsidRDefault="009510C8" w:rsidP="009510C8">
      <w:pPr>
        <w:rPr>
          <w:rFonts w:ascii="Times New Roman" w:hAnsi="Times New Roman" w:cs="Times New Roman"/>
          <w:sz w:val="24"/>
          <w:szCs w:val="24"/>
          <w:lang w:val="en-GB"/>
        </w:rPr>
      </w:pPr>
    </w:p>
    <w:sectPr w:rsidR="009510C8" w:rsidRPr="009510C8" w:rsidSect="009510C8">
      <w:footerReference w:type="default" r:id="rId9"/>
      <w:pgSz w:w="12240" w:h="15840"/>
      <w:pgMar w:top="567" w:right="567" w:bottom="567" w:left="567" w:header="720" w:footer="5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48ECE" w14:textId="77777777" w:rsidR="005C6A68" w:rsidRDefault="005C6A68" w:rsidP="009510C8">
      <w:pPr>
        <w:spacing w:after="0" w:line="240" w:lineRule="auto"/>
      </w:pPr>
      <w:r>
        <w:separator/>
      </w:r>
    </w:p>
  </w:endnote>
  <w:endnote w:type="continuationSeparator" w:id="0">
    <w:p w14:paraId="22EB5C06" w14:textId="77777777" w:rsidR="005C6A68" w:rsidRDefault="005C6A68" w:rsidP="009510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81110786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171F56A" w14:textId="2B79D603" w:rsidR="009510C8" w:rsidRDefault="009510C8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B8A10F0" w14:textId="77777777" w:rsidR="009510C8" w:rsidRDefault="009510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622CE" w14:textId="77777777" w:rsidR="005C6A68" w:rsidRDefault="005C6A68" w:rsidP="009510C8">
      <w:pPr>
        <w:spacing w:after="0" w:line="240" w:lineRule="auto"/>
      </w:pPr>
      <w:r>
        <w:separator/>
      </w:r>
    </w:p>
  </w:footnote>
  <w:footnote w:type="continuationSeparator" w:id="0">
    <w:p w14:paraId="252CEB4B" w14:textId="77777777" w:rsidR="005C6A68" w:rsidRDefault="005C6A68" w:rsidP="009510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CD95ACB"/>
    <w:multiLevelType w:val="multilevel"/>
    <w:tmpl w:val="AB86E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2F39AE"/>
    <w:multiLevelType w:val="hybridMultilevel"/>
    <w:tmpl w:val="40E27BC0"/>
    <w:lvl w:ilvl="0" w:tplc="D0561ED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35C3C55"/>
    <w:multiLevelType w:val="multilevel"/>
    <w:tmpl w:val="B01CA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D22E3B"/>
    <w:multiLevelType w:val="multilevel"/>
    <w:tmpl w:val="9A90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6F4E3B"/>
    <w:multiLevelType w:val="multilevel"/>
    <w:tmpl w:val="CCFEE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103AB2"/>
    <w:multiLevelType w:val="multilevel"/>
    <w:tmpl w:val="F3280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827135"/>
    <w:multiLevelType w:val="multilevel"/>
    <w:tmpl w:val="BED2F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A34F53"/>
    <w:multiLevelType w:val="hybridMultilevel"/>
    <w:tmpl w:val="1B10B0D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70558A1"/>
    <w:multiLevelType w:val="multilevel"/>
    <w:tmpl w:val="D6088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82082D"/>
    <w:multiLevelType w:val="multilevel"/>
    <w:tmpl w:val="C4E07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F55541"/>
    <w:multiLevelType w:val="multilevel"/>
    <w:tmpl w:val="EAC2B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401F1B"/>
    <w:multiLevelType w:val="hybridMultilevel"/>
    <w:tmpl w:val="BDB445A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07836052">
    <w:abstractNumId w:val="0"/>
  </w:num>
  <w:num w:numId="2" w16cid:durableId="514616665">
    <w:abstractNumId w:val="0"/>
  </w:num>
  <w:num w:numId="3" w16cid:durableId="1111516171">
    <w:abstractNumId w:val="0"/>
  </w:num>
  <w:num w:numId="4" w16cid:durableId="544098379">
    <w:abstractNumId w:val="0"/>
  </w:num>
  <w:num w:numId="5" w16cid:durableId="1542402912">
    <w:abstractNumId w:val="0"/>
  </w:num>
  <w:num w:numId="6" w16cid:durableId="531573949">
    <w:abstractNumId w:val="0"/>
  </w:num>
  <w:num w:numId="7" w16cid:durableId="1635677613">
    <w:abstractNumId w:val="0"/>
  </w:num>
  <w:num w:numId="8" w16cid:durableId="166598707">
    <w:abstractNumId w:val="0"/>
  </w:num>
  <w:num w:numId="9" w16cid:durableId="1593321200">
    <w:abstractNumId w:val="0"/>
  </w:num>
  <w:num w:numId="10" w16cid:durableId="676201607">
    <w:abstractNumId w:val="0"/>
  </w:num>
  <w:num w:numId="11" w16cid:durableId="696076758">
    <w:abstractNumId w:val="12"/>
  </w:num>
  <w:num w:numId="12" w16cid:durableId="1406026608">
    <w:abstractNumId w:val="2"/>
  </w:num>
  <w:num w:numId="13" w16cid:durableId="101649058">
    <w:abstractNumId w:val="8"/>
  </w:num>
  <w:num w:numId="14" w16cid:durableId="387724236">
    <w:abstractNumId w:val="1"/>
  </w:num>
  <w:num w:numId="15" w16cid:durableId="1210648341">
    <w:abstractNumId w:val="9"/>
  </w:num>
  <w:num w:numId="16" w16cid:durableId="896018436">
    <w:abstractNumId w:val="4"/>
  </w:num>
  <w:num w:numId="17" w16cid:durableId="1641032049">
    <w:abstractNumId w:val="11"/>
  </w:num>
  <w:num w:numId="18" w16cid:durableId="451675660">
    <w:abstractNumId w:val="3"/>
  </w:num>
  <w:num w:numId="19" w16cid:durableId="1817379994">
    <w:abstractNumId w:val="10"/>
  </w:num>
  <w:num w:numId="20" w16cid:durableId="537165556">
    <w:abstractNumId w:val="6"/>
  </w:num>
  <w:num w:numId="21" w16cid:durableId="1488353322">
    <w:abstractNumId w:val="5"/>
  </w:num>
  <w:num w:numId="22" w16cid:durableId="17602522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B12"/>
    <w:rsid w:val="0030504A"/>
    <w:rsid w:val="005C6A68"/>
    <w:rsid w:val="009510C8"/>
    <w:rsid w:val="009B1BBE"/>
    <w:rsid w:val="009C59E4"/>
    <w:rsid w:val="00D41B12"/>
    <w:rsid w:val="00EF79D6"/>
    <w:rsid w:val="00F41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DC5A2"/>
  <w15:docId w15:val="{8BC06D91-934C-402E-BE5B-3BC64DD65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1B12"/>
  </w:style>
  <w:style w:type="paragraph" w:styleId="Heading1">
    <w:name w:val="heading 1"/>
    <w:basedOn w:val="Normal"/>
    <w:next w:val="Normal"/>
    <w:link w:val="Heading1Char"/>
    <w:uiPriority w:val="9"/>
    <w:qFormat/>
    <w:rsid w:val="00D41B1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1B1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1B1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1B1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41B1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41B1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41B1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41B1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D41B1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B1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41B1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41B1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D41B1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D41B12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D41B1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D41B12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D41B12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D41B1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41B1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41B1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B1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41B1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D41B12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sid w:val="00D41B12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D41B12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D41B12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D41B12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D41B12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B12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B12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D41B12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D41B12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D41B12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rsid w:val="00D41B1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800080" w:themeColor="followedHyperlink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41B12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NoSpacing">
    <w:name w:val="No Spacing"/>
    <w:uiPriority w:val="1"/>
    <w:qFormat/>
    <w:rsid w:val="00D41B12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41B12"/>
    <w:pPr>
      <w:spacing w:before="240"/>
      <w:outlineLvl w:val="9"/>
    </w:pPr>
    <w:rPr>
      <w:b w:val="0"/>
      <w:bCs w:val="0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9510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10C8"/>
  </w:style>
  <w:style w:type="paragraph" w:styleId="Footer">
    <w:name w:val="footer"/>
    <w:basedOn w:val="Normal"/>
    <w:link w:val="FooterChar"/>
    <w:uiPriority w:val="99"/>
    <w:unhideWhenUsed/>
    <w:rsid w:val="009510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10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root\Templates\1033\Word%202010%20look.dotx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8-27T06:27:13.126"/>
    </inkml:context>
    <inkml:brush xml:id="br0">
      <inkml:brushProperty name="width" value="0.1" units="cm"/>
      <inkml:brushProperty name="height" value="0.1" units="cm"/>
      <inkml:brushProperty name="color" value="#004F8B"/>
      <inkml:brushProperty name="ignorePressure" value="1"/>
    </inkml:brush>
  </inkml:definitions>
  <inkml:trace contextRef="#ctx0" brushRef="#br0">0 1,'21587'0,"-21567"0</inkml:trace>
</inkml:ink>
</file>

<file path=word/theme/theme1.xml><?xml version="1.0" encoding="utf-8"?>
<a:theme xmlns:a="http://schemas.openxmlformats.org/drawingml/2006/main" name="Office Theme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2010 look.dotx</Template>
  <TotalTime>51</TotalTime>
  <Pages>3</Pages>
  <Words>537</Words>
  <Characters>3063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ROKONUZZAMAN</dc:creator>
  <cp:keywords/>
  <dc:description/>
  <cp:lastModifiedBy>MD ROKONUZZAMAN</cp:lastModifiedBy>
  <cp:revision>1</cp:revision>
  <dcterms:created xsi:type="dcterms:W3CDTF">2026-08-27T06:10:00Z</dcterms:created>
  <dcterms:modified xsi:type="dcterms:W3CDTF">2026-08-27T07:01:00Z</dcterms:modified>
</cp:coreProperties>
</file>